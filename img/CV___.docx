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3305"/>
        <w:gridCol w:w="3306"/>
      </w:tblGrid>
      <w:tr w:rsidR="00E77B5E" w:rsidRPr="00AE68A8" w:rsidTr="00E77B5E">
        <w:trPr>
          <w:trHeight w:val="2112"/>
        </w:trPr>
        <w:tc>
          <w:tcPr>
            <w:tcW w:w="3659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:rsidR="00E77B5E" w:rsidRPr="00AE68A8" w:rsidRDefault="00E77B5E" w:rsidP="00AE68A8">
            <w:r w:rsidRPr="00E77B5E">
              <w:rPr>
                <w:noProof/>
                <w:lang w:val="en-GB" w:eastAsia="en-GB"/>
              </w:rPr>
              <mc:AlternateContent>
                <mc:Choice Requires="wps">
                  <w:drawing>
                    <wp:inline distT="0" distB="0" distL="0" distR="0" wp14:anchorId="645885C8" wp14:editId="3311424B">
                      <wp:extent cx="1810385" cy="1810385"/>
                      <wp:effectExtent l="0" t="0" r="0" b="0"/>
                      <wp:docPr id="3" name="Oval 3" descr="woman's headsho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45885C8" id="Oval 3" o:spid="_x0000_s1026" alt="woman's headshot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" stroked="f" strokeweight="1pt">
                      <v:fill r:id="rId12" o:title="woman's headshot" recolor="t" rotate="t" type="frame"/>
                      <v:stroke joinstyle="miter"/>
                      <v:textbox>
                        <w:txbxContent>
                          <w:p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E77B5E" w:rsidRPr="00AE68A8" w:rsidRDefault="00E77B5E" w:rsidP="00AE68A8"/>
        </w:tc>
        <w:tc>
          <w:tcPr>
            <w:tcW w:w="6601" w:type="dxa"/>
            <w:gridSpan w:val="2"/>
            <w:tcBorders>
              <w:bottom w:val="nil"/>
            </w:tcBorders>
          </w:tcPr>
          <w:p w:rsidR="00E77B5E" w:rsidRPr="00AE68A8" w:rsidRDefault="00011EE7" w:rsidP="00AE68A8">
            <w:pPr>
              <w:pStyle w:val="Title"/>
            </w:pPr>
            <w:sdt>
              <w:sdtPr>
                <w:id w:val="-1625693074"/>
                <w:placeholder>
                  <w:docPart w:val="8AFD4CDFEB1840F0A53A12D3E446CDDC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[First Name]</w:t>
                </w:r>
              </w:sdtContent>
            </w:sdt>
            <w:r w:rsidR="00E77B5E" w:rsidRPr="00AE68A8">
              <w:br/>
            </w:r>
            <w:sdt>
              <w:sdtPr>
                <w:id w:val="1980958706"/>
                <w:placeholder>
                  <w:docPart w:val="156FC10415984BE19EC56E599286332B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[Surname]</w:t>
                </w:r>
              </w:sdtContent>
            </w:sdt>
          </w:p>
        </w:tc>
      </w:tr>
      <w:tr w:rsidR="00E77B5E" w:rsidRPr="00AE68A8" w:rsidTr="00E77B5E">
        <w:trPr>
          <w:trHeight w:val="884"/>
        </w:trPr>
        <w:tc>
          <w:tcPr>
            <w:tcW w:w="3659" w:type="dxa"/>
            <w:gridSpan w:val="3"/>
            <w:vMerge/>
          </w:tcPr>
          <w:p w:rsidR="00E77B5E" w:rsidRPr="00AE68A8" w:rsidRDefault="00E77B5E" w:rsidP="00AE68A8"/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3300" w:type="dxa"/>
            <w:vAlign w:val="bottom"/>
          </w:tcPr>
          <w:sdt>
            <w:sdtPr>
              <w:id w:val="-825666241"/>
              <w:placeholder>
                <w:docPart w:val="212798EE5B6B4339AA8D68F0FA550908"/>
              </w:placeholder>
              <w:temporary/>
              <w:showingPlcHdr/>
              <w15:appearance w15:val="hidden"/>
            </w:sdtPr>
            <w:sdtEndPr/>
            <w:sdtContent>
              <w:p w:rsidR="00E77B5E" w:rsidRPr="00AE68A8" w:rsidRDefault="00E77B5E" w:rsidP="009B591F">
                <w:r w:rsidRPr="00AE68A8">
                  <w:t>Date</w:t>
                </w:r>
              </w:p>
            </w:sdtContent>
          </w:sdt>
          <w:p w:rsidR="00E77B5E" w:rsidRPr="00AE68A8" w:rsidRDefault="00011EE7" w:rsidP="009B591F">
            <w:pPr>
              <w:pStyle w:val="Contact"/>
            </w:pPr>
            <w:sdt>
              <w:sdtPr>
                <w:id w:val="-530570983"/>
                <w:placeholder>
                  <w:docPart w:val="8D0374499DF14B488D194E68C51B73B0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[Recipient Name]</w:t>
                </w:r>
              </w:sdtContent>
            </w:sdt>
          </w:p>
          <w:p w:rsidR="00E77B5E" w:rsidRPr="00AE68A8" w:rsidRDefault="00011EE7" w:rsidP="009B591F">
            <w:pPr>
              <w:pStyle w:val="Contact"/>
            </w:pPr>
            <w:sdt>
              <w:sdtPr>
                <w:id w:val="161364655"/>
                <w:placeholder>
                  <w:docPart w:val="F9267604D33349F09AFE6CDAB6742AE7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[Title]</w:t>
                </w:r>
              </w:sdtContent>
            </w:sdt>
          </w:p>
          <w:p w:rsidR="00E77B5E" w:rsidRPr="00AE68A8" w:rsidRDefault="00011EE7" w:rsidP="009B591F">
            <w:pPr>
              <w:pStyle w:val="Contact"/>
            </w:pPr>
            <w:sdt>
              <w:sdtPr>
                <w:id w:val="-1371762988"/>
                <w:placeholder>
                  <w:docPart w:val="2E97F6C3DE6B4C15B7E3B0CBE6ECB30E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[Company]</w:t>
                </w:r>
              </w:sdtContent>
            </w:sdt>
          </w:p>
        </w:tc>
        <w:tc>
          <w:tcPr>
            <w:tcW w:w="3301" w:type="dxa"/>
            <w:vAlign w:val="bottom"/>
          </w:tcPr>
          <w:p w:rsidR="00E77B5E" w:rsidRPr="00AE68A8" w:rsidRDefault="00011EE7" w:rsidP="009B591F">
            <w:pPr>
              <w:pStyle w:val="Contact"/>
            </w:pPr>
            <w:sdt>
              <w:sdtPr>
                <w:id w:val="-1451239978"/>
                <w:placeholder>
                  <w:docPart w:val="55945F946C8C4AB9BBDE4997E4057CF0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[Recipient Street Address]</w:t>
                </w:r>
              </w:sdtContent>
            </w:sdt>
          </w:p>
          <w:p w:rsidR="00E77B5E" w:rsidRPr="00AE68A8" w:rsidRDefault="00011EE7" w:rsidP="009B591F">
            <w:pPr>
              <w:pStyle w:val="Contact"/>
            </w:pPr>
            <w:sdt>
              <w:sdtPr>
                <w:id w:val="-810639550"/>
                <w:placeholder>
                  <w:docPart w:val="128885099D6944D38D0DBF0B37460A52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[Recipient City, ST Zip]</w:t>
                </w:r>
              </w:sdtContent>
            </w:sdt>
          </w:p>
        </w:tc>
      </w:tr>
      <w:tr w:rsidR="00E77B5E" w:rsidRPr="00AE68A8" w:rsidTr="00E77B5E">
        <w:trPr>
          <w:trHeight w:val="705"/>
        </w:trPr>
        <w:tc>
          <w:tcPr>
            <w:tcW w:w="3659" w:type="dxa"/>
            <w:gridSpan w:val="3"/>
            <w:vMerge/>
          </w:tcPr>
          <w:p w:rsidR="00E77B5E" w:rsidRPr="00AE68A8" w:rsidRDefault="00E77B5E" w:rsidP="00AE68A8"/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 w:val="restart"/>
          </w:tcPr>
          <w:p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sdt>
              <w:sdtPr>
                <w:id w:val="-730920011"/>
                <w:placeholder>
                  <w:docPart w:val="2C645D7E92234467BA1D723960A060E0"/>
                </w:placeholder>
                <w:temporary/>
                <w:showingPlcHdr/>
                <w15:appearance w15:val="hidden"/>
              </w:sdtPr>
              <w:sdtEndPr/>
              <w:sdtContent>
                <w:r w:rsidRPr="00AE68A8">
                  <w:t>[Recipient Name]</w:t>
                </w:r>
              </w:sdtContent>
            </w:sdt>
          </w:p>
          <w:sdt>
            <w:sdtPr>
              <w:id w:val="-818039642"/>
              <w:placeholder>
                <w:docPart w:val="A5F6F0C6D175491C882D8F5CE55B8972"/>
              </w:placeholder>
              <w:temporary/>
              <w:showingPlcHdr/>
              <w15:appearance w15:val="hidden"/>
              <w:text w:multiLine="1"/>
            </w:sdtPr>
            <w:sdtContent>
              <w:p w:rsidR="00936DC3" w:rsidRPr="00AE68A8" w:rsidRDefault="00936DC3" w:rsidP="00936DC3">
                <w:r w:rsidRPr="00AE68A8">
                  <w:t>[If you’re ready to write, select a line or paragraph of tip text and start typing to replace it with your own. Don’t include space to the right of the characters in your selection.]</w:t>
                </w:r>
              </w:p>
              <w:p w:rsidR="00936DC3" w:rsidRDefault="00936DC3" w:rsidP="00936DC3">
                <w:r w:rsidRPr="00AE68A8">
                  <w:t>[It’s easy to match any of the text formatting you see here. On the Home tab of the ribbon, check out the Styles gallery for all styles used in this letter.]</w:t>
                </w:r>
              </w:p>
            </w:sdtContent>
          </w:sdt>
          <w:p w:rsidR="00936DC3" w:rsidRDefault="00936DC3" w:rsidP="00AE68A8">
            <w:r>
              <w:t xml:space="preserve">My desire to buy new computer </w:t>
            </w:r>
          </w:p>
          <w:p w:rsidR="00936DC3" w:rsidRDefault="00936DC3" w:rsidP="00AE68A8">
            <w:r w:rsidRPr="00936DC3">
              <w:rPr>
                <w:b/>
              </w:rPr>
              <w:t>CPU:</w:t>
            </w:r>
            <w:r>
              <w:t xml:space="preserve"> </w:t>
            </w:r>
            <w:r w:rsidRPr="00936DC3">
              <w:t xml:space="preserve">AMD </w:t>
            </w:r>
            <w:proofErr w:type="spellStart"/>
            <w:r w:rsidRPr="00936DC3">
              <w:t>Ryzen</w:t>
            </w:r>
            <w:proofErr w:type="spellEnd"/>
            <w:r w:rsidRPr="00936DC3">
              <w:t xml:space="preserve"> 5 5600X  $299</w:t>
            </w:r>
          </w:p>
          <w:p w:rsidR="00936DC3" w:rsidRDefault="00936DC3" w:rsidP="00AE68A8">
            <w:r w:rsidRPr="00936DC3">
              <w:rPr>
                <w:b/>
              </w:rPr>
              <w:t>Motherboard:</w:t>
            </w:r>
            <w:r>
              <w:t xml:space="preserve"> </w:t>
            </w:r>
            <w:r w:rsidRPr="00936DC3">
              <w:t xml:space="preserve">ASUS ROG </w:t>
            </w:r>
            <w:proofErr w:type="spellStart"/>
            <w:r w:rsidRPr="00936DC3">
              <w:t>Strix</w:t>
            </w:r>
            <w:proofErr w:type="spellEnd"/>
            <w:r w:rsidRPr="00936DC3">
              <w:t xml:space="preserve"> B550-F</w:t>
            </w:r>
            <w:r>
              <w:t xml:space="preserve"> </w:t>
            </w:r>
            <w:r w:rsidRPr="00936DC3">
              <w:t>$189.99</w:t>
            </w:r>
          </w:p>
          <w:p w:rsidR="00936DC3" w:rsidRDefault="00936DC3" w:rsidP="00AE68A8">
            <w:r w:rsidRPr="00936DC3">
              <w:rPr>
                <w:b/>
              </w:rPr>
              <w:t>Ram:</w:t>
            </w:r>
            <w:r>
              <w:t xml:space="preserve"> </w:t>
            </w:r>
            <w:r w:rsidRPr="00936DC3">
              <w:t xml:space="preserve">G.SKILL </w:t>
            </w:r>
            <w:proofErr w:type="spellStart"/>
            <w:r w:rsidRPr="00936DC3">
              <w:t>TridentZ</w:t>
            </w:r>
            <w:proofErr w:type="spellEnd"/>
            <w:r w:rsidRPr="00936DC3">
              <w:t xml:space="preserve"> RGB Series 16GB (2 x 8GB)</w:t>
            </w:r>
            <w:r w:rsidR="00182A8B">
              <w:t xml:space="preserve"> $135</w:t>
            </w:r>
          </w:p>
          <w:p w:rsidR="001372AB" w:rsidRPr="001372AB" w:rsidRDefault="001372AB" w:rsidP="00AE68A8">
            <w:r w:rsidRPr="001372AB">
              <w:rPr>
                <w:b/>
              </w:rPr>
              <w:t xml:space="preserve">Graphics Card: </w:t>
            </w:r>
            <w:r w:rsidRPr="001372AB">
              <w:t>ZOTAC Gaming GeForce GTX 1650 OC 4GB GDD</w:t>
            </w:r>
            <w:r>
              <w:t xml:space="preserve"> $160 </w:t>
            </w:r>
          </w:p>
          <w:p w:rsidR="00E77B5E" w:rsidRDefault="00182A8B" w:rsidP="00AE68A8">
            <w:r w:rsidRPr="00182A8B">
              <w:rPr>
                <w:b/>
              </w:rPr>
              <w:t>CPU cooler :</w:t>
            </w:r>
            <w:r>
              <w:t xml:space="preserve"> </w:t>
            </w:r>
            <w:r w:rsidRPr="00182A8B">
              <w:t>Cooler Master Hyper 212 RGB Bl</w:t>
            </w:r>
            <w:bookmarkStart w:id="0" w:name="_GoBack"/>
            <w:bookmarkEnd w:id="0"/>
            <w:r w:rsidRPr="00182A8B">
              <w:t>ack Edition</w:t>
            </w:r>
            <w:r>
              <w:t xml:space="preserve"> $40</w:t>
            </w:r>
            <w:r w:rsidR="00936DC3">
              <w:br/>
            </w:r>
            <w:r w:rsidRPr="00182A8B">
              <w:rPr>
                <w:b/>
              </w:rPr>
              <w:t>OS storage :</w:t>
            </w:r>
            <w:r>
              <w:t xml:space="preserve"> </w:t>
            </w:r>
            <w:r w:rsidRPr="00182A8B">
              <w:t>Samsung 970 PRO SSD 512GB</w:t>
            </w:r>
            <w:r>
              <w:t xml:space="preserve"> $180</w:t>
            </w:r>
          </w:p>
          <w:p w:rsidR="00182A8B" w:rsidRDefault="00182A8B" w:rsidP="00AE68A8">
            <w:r w:rsidRPr="001372AB">
              <w:rPr>
                <w:b/>
              </w:rPr>
              <w:t>Storage:</w:t>
            </w:r>
            <w:r>
              <w:t xml:space="preserve"> </w:t>
            </w:r>
            <w:proofErr w:type="spellStart"/>
            <w:r w:rsidRPr="00182A8B">
              <w:t>seagate</w:t>
            </w:r>
            <w:proofErr w:type="spellEnd"/>
            <w:r w:rsidRPr="00182A8B">
              <w:t xml:space="preserve"> 2tb</w:t>
            </w:r>
            <w:r w:rsidR="001372AB">
              <w:t xml:space="preserve"> $60</w:t>
            </w:r>
          </w:p>
          <w:p w:rsidR="001372AB" w:rsidRDefault="001372AB" w:rsidP="00AE68A8">
            <w:r w:rsidRPr="001372AB">
              <w:rPr>
                <w:b/>
              </w:rPr>
              <w:t>CASING:</w:t>
            </w:r>
            <w:r>
              <w:t xml:space="preserve"> $100 I don’t know I don’t like RGB light </w:t>
            </w:r>
          </w:p>
          <w:p w:rsidR="001372AB" w:rsidRPr="00AE68A8" w:rsidRDefault="001372AB" w:rsidP="00AE68A8">
            <w:r w:rsidRPr="001372AB">
              <w:rPr>
                <w:b/>
                <w:highlight w:val="yellow"/>
              </w:rPr>
              <w:t>Total cost:</w:t>
            </w:r>
            <w:r>
              <w:t xml:space="preserve"> </w:t>
            </w:r>
            <w:r w:rsidRPr="001372AB">
              <w:rPr>
                <w:b/>
                <w:i/>
                <w:color w:val="FF0000"/>
              </w:rPr>
              <w:t>$1315</w:t>
            </w:r>
          </w:p>
          <w:sdt>
            <w:sdtPr>
              <w:id w:val="877970023"/>
              <w:placeholder>
                <w:docPart w:val="1FAEA8B19C074E68BBA86CC748683CFF"/>
              </w:placeholder>
              <w:temporary/>
              <w:showingPlcHdr/>
              <w15:appearance w15:val="hidden"/>
            </w:sdtPr>
            <w:sdtEndPr/>
            <w:sdtContent>
              <w:p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sdt>
            <w:sdtPr>
              <w:id w:val="387619515"/>
              <w:placeholder>
                <w:docPart w:val="2C6E3A4B6C714FAD9227DCA6B18DC0E7"/>
              </w:placeholder>
              <w:temporary/>
              <w:showingPlcHdr/>
              <w15:appearance w15:val="hidden"/>
            </w:sdtPr>
            <w:sdtEndPr/>
            <w:sdtContent>
              <w:p w:rsidR="00E77B5E" w:rsidRPr="00AE68A8" w:rsidRDefault="00E77B5E" w:rsidP="00AE68A8">
                <w:r w:rsidRPr="00AE68A8">
                  <w:t>[Your Name]</w:t>
                </w:r>
              </w:p>
            </w:sdtContent>
          </w:sdt>
        </w:tc>
      </w:tr>
      <w:tr w:rsidR="00E77B5E" w:rsidRPr="00AE68A8" w:rsidTr="00E77B5E">
        <w:trPr>
          <w:trHeight w:val="1164"/>
        </w:trPr>
        <w:tc>
          <w:tcPr>
            <w:tcW w:w="719" w:type="dxa"/>
          </w:tcPr>
          <w:p w:rsidR="00E77B5E" w:rsidRPr="00AE68A8" w:rsidRDefault="00E77B5E" w:rsidP="00AE68A8"/>
        </w:tc>
        <w:tc>
          <w:tcPr>
            <w:tcW w:w="2940" w:type="dxa"/>
            <w:gridSpan w:val="2"/>
          </w:tcPr>
          <w:p w:rsidR="00E77B5E" w:rsidRPr="00AE68A8" w:rsidRDefault="00E77B5E" w:rsidP="00AE68A8"/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543"/>
        </w:trPr>
        <w:tc>
          <w:tcPr>
            <w:tcW w:w="719" w:type="dxa"/>
          </w:tcPr>
          <w:p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AE68A8" w:rsidRDefault="00E77B5E" w:rsidP="00CC1E8B">
            <w:pPr>
              <w:pStyle w:val="Contact"/>
            </w:pPr>
            <w:r w:rsidRPr="00AE68A8">
              <w:rPr>
                <w:noProof/>
                <w:lang w:val="en-GB" w:eastAsia="en-GB"/>
              </w:rPr>
              <mc:AlternateContent>
                <mc:Choice Requires="wpg">
                  <w:drawing>
                    <wp:inline distT="0" distB="0" distL="0" distR="0" wp14:anchorId="4DD3DDE1" wp14:editId="53F3EA63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B531620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srfzn2gAAAAMBAAAPAAAAZHJzL2Rvd25y&#10;ZXYueG1sTI9BS8NAEIXvgv9hmYI3u0lLRNJsSinqqQi2gnibJtMkNDsbstsk/feOXuxlHsMb3vsm&#10;W0+2VQP1vnFsIJ5HoIgLVzZcGfg8vD4+g/IBucTWMRm4kod1fn+XYVq6kT9o2IdKSQj7FA3UIXSp&#10;1r6oyaKfu45YvJPrLQZZ+0qXPY4Sblu9iKInbbFhaaixo21NxXl/sQbeRhw3y/hl2J1P2+v3IXn/&#10;2sVkzMNs2qxABZrC/zH84gs65MJ0dBcuvWoNyCPhb4qXLGNQR9FFAjrP9C17/gM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">
                      <v:shape id="Freeform: Shape 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:rsidR="00E77B5E" w:rsidRPr="00AE68A8" w:rsidRDefault="00011EE7" w:rsidP="00AE68A8">
            <w:pPr>
              <w:pStyle w:val="Information"/>
            </w:pPr>
            <w:sdt>
              <w:sdtPr>
                <w:id w:val="1645700282"/>
                <w:placeholder>
                  <w:docPart w:val="341F22B3E764498EB207EA35A5DA70D3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[Your Address]</w:t>
                </w:r>
              </w:sdtContent>
            </w:sdt>
          </w:p>
          <w:p w:rsidR="00E77B5E" w:rsidRPr="00AE68A8" w:rsidRDefault="00011EE7" w:rsidP="00AE68A8">
            <w:pPr>
              <w:pStyle w:val="Information"/>
            </w:pPr>
            <w:sdt>
              <w:sdtPr>
                <w:id w:val="-798381348"/>
                <w:placeholder>
                  <w:docPart w:val="C7CFF9B5CE124A6EB451C9950AA2A6F0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[City, ST ZIP Code]</w:t>
                </w:r>
              </w:sdtContent>
            </w:sdt>
          </w:p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183"/>
        </w:trPr>
        <w:tc>
          <w:tcPr>
            <w:tcW w:w="719" w:type="dxa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624"/>
        </w:trPr>
        <w:tc>
          <w:tcPr>
            <w:tcW w:w="719" w:type="dxa"/>
          </w:tcPr>
          <w:p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AE68A8" w:rsidRDefault="00E77B5E" w:rsidP="00CC1E8B">
            <w:pPr>
              <w:pStyle w:val="Contact"/>
            </w:pPr>
            <w:r w:rsidRPr="00AE68A8">
              <w:rPr>
                <w:noProof/>
                <w:lang w:val="en-GB" w:eastAsia="en-GB"/>
              </w:rPr>
              <mc:AlternateContent>
                <mc:Choice Requires="wpg">
                  <w:drawing>
                    <wp:inline distT="0" distB="0" distL="0" distR="0" wp14:anchorId="4F73B626" wp14:editId="251FB602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E4955B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">
                      <v:shape id="Freeform: Shape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:rsidR="00E77B5E" w:rsidRPr="00AE68A8" w:rsidRDefault="00011EE7" w:rsidP="00AE68A8">
            <w:pPr>
              <w:pStyle w:val="Information"/>
            </w:pPr>
            <w:sdt>
              <w:sdtPr>
                <w:id w:val="1701595270"/>
                <w:placeholder>
                  <w:docPart w:val="E8B61FEFBFFC45E389F574EBDE085927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[Your Phone]</w:t>
                </w:r>
              </w:sdtContent>
            </w:sdt>
          </w:p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183"/>
        </w:trPr>
        <w:tc>
          <w:tcPr>
            <w:tcW w:w="719" w:type="dxa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633"/>
        </w:trPr>
        <w:tc>
          <w:tcPr>
            <w:tcW w:w="719" w:type="dxa"/>
          </w:tcPr>
          <w:p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AE68A8" w:rsidRDefault="00E77B5E" w:rsidP="00CC1E8B">
            <w:pPr>
              <w:pStyle w:val="Contact"/>
            </w:pPr>
            <w:r w:rsidRPr="00AE68A8">
              <w:rPr>
                <w:noProof/>
                <w:lang w:val="en-GB" w:eastAsia="en-GB"/>
              </w:rPr>
              <mc:AlternateContent>
                <mc:Choice Requires="wpg">
                  <w:drawing>
                    <wp:inline distT="0" distB="0" distL="0" distR="0" wp14:anchorId="4C963B46" wp14:editId="3A6CD062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345317C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">
                      <v:shape id="Freeform: Shape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8" o:title="Email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:rsidR="00E77B5E" w:rsidRPr="00AE68A8" w:rsidRDefault="00011EE7" w:rsidP="00AE68A8">
            <w:pPr>
              <w:pStyle w:val="Information"/>
            </w:pPr>
            <w:sdt>
              <w:sdtPr>
                <w:id w:val="-1997099910"/>
                <w:placeholder>
                  <w:docPart w:val="25FC67B8115E4C56869E6529FD092D92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[Your Email]</w:t>
                </w:r>
              </w:sdtContent>
            </w:sdt>
          </w:p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174"/>
        </w:trPr>
        <w:tc>
          <w:tcPr>
            <w:tcW w:w="719" w:type="dxa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633"/>
        </w:trPr>
        <w:tc>
          <w:tcPr>
            <w:tcW w:w="719" w:type="dxa"/>
          </w:tcPr>
          <w:p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AE68A8" w:rsidRDefault="00E77B5E" w:rsidP="00CC1E8B">
            <w:pPr>
              <w:pStyle w:val="Contact"/>
            </w:pPr>
            <w:r w:rsidRPr="00AE68A8">
              <w:rPr>
                <w:noProof/>
                <w:lang w:val="en-GB" w:eastAsia="en-GB"/>
              </w:rPr>
              <mc:AlternateContent>
                <mc:Choice Requires="wpg">
                  <w:drawing>
                    <wp:inline distT="0" distB="0" distL="0" distR="0" wp14:anchorId="7B832547" wp14:editId="713A0149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>
                                <a:extLst/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A6406F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JT3Cn2FTzwsWFa0BJN6rC&#10;9oqTUIm2dk6Ju1otS2BaaTlBVW4oVCqSXKwXhphL7+QYTf2QA7K4MC40iZPp14uBatcE+yuuhx1L&#10;aSCdYEcrOtAoJOgvXT1bg2mAa9SbuBqi5/BPWvRSXTbdDnUyGRzPPRfLYsZBYrovWgPiFOQwbanO&#10;1xRT27PXFVuWT4yK0KOW01yXKO7b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XiyFr66vtprXF+hwJ2koHS8QKlCYmbdVWia8&#10;T0OOwAlYTGvJgCBIgRmWcSthsLngyLk+lpQSaY691ifRhCYcWprqJFCH/jYXy7US3LSlR5BJgHnm&#10;h4SCSvyW6NtDtJMJDItPQ01MPUqwZy4W3ybBHvOQS9GT/S2exWT9ZvNixFtEEFchxmIH+mmtBSIf&#10;69iVl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aku3iTSf5F4tkcIOS&#10;qnxD2esE4tI0w2ZCGqRCei19BsHOmjlfTirzjuOqYzLeeh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S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V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ldG23IhuW7oOJEIaCywTK+lz9BEbKGUZkHKZ1J+wFJ67VK/WCqA&#10;QqwDGWrtGlx3bQIJSRIYFJpvJOyd+kwqg4S6LomiS9XimE2GsEhx4SBI00QREkimOcsgGo+tVqu8&#10;LNevjOXFaucLtENv0UvjAampWgxnhFZ6yqJgcKtcYEhotGW/CkfahpjHQYNr2Bhk+sPSu6QHvlTS&#10;UV6QIZF2Ue9cEkJSgZJ+D6cQwNKDzLCTVRUKfpn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DQDQkR8eZwaEcZCJQelU+oFVJwE2qIrpS5VhPNUaUkzWRNhSxUL3g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">
                      <v:shape id="Freeform: Shape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DJCsAA&#10;AADaAAAADwAAAGRycy9kb3ducmV2LnhtbERPy2oCMRTdF/yHcAU3RTNOi8hoFBH62LW+cHudXCeD&#10;k5shic7075tFocvDeS/XvW3Eg3yoHSuYTjIQxKXTNVcKjoe38RxEiMgaG8ek4IcCrFeDpyUW2nW8&#10;o8c+ViKFcChQgYmxLaQMpSGLYeJa4sRdnbcYE/SV1B67FG4bmWfZTFqsOTUYbGlrqLzt71bByb+e&#10;D5evl++pyeT8/WObl89drtRo2G8WICL18V/85/7UCtLWdCXdALn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DDJCsAAAADaAAAADwAAAAAAAAAAAAAAAACYAgAAZHJzL2Rvd25y&#10;ZXYueG1sUEsFBgAAAAAEAAQA9QAAAIUD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FhWnEAAAA2wAAAA8AAABkcnMvZG93bnJldi54bWxEj0FrwkAQhe+C/2EZwZtuNLWU1E2QQiEg&#10;PTQWeh2y02w0Oxuya4z/vlsoeJvhve/Nm30x2U6MNPjWsYLNOgFBXDvdcqPg6/S+egHhA7LGzjEp&#10;uJOHIp/P9phpd+NPGqvQiBjCPkMFJoQ+k9LXhiz6teuJo/bjBoshrkMj9YC3GG47uU2SZ2mx5XjB&#10;YE9vhupLdbWxxv04um05mevHE5bnnUurU/qt1HIxHV5BBJrCw/xPlzpyKfz9EgeQ+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cFhWnEAAAA2wAAAA8AAAAAAAAAAAAAAAAA&#10;nwIAAGRycy9kb3ducmV2LnhtbFBLBQYAAAAABAAEAPcAAACQAwAAAAA=&#10;">
                        <v:imagedata r:id="rId20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sdt>
          <w:sdtPr>
            <w:id w:val="994223924"/>
            <w:placeholder>
              <w:docPart w:val="66731830AF1B479795A6F3574D13AEB6"/>
            </w:placeholder>
            <w:temporary/>
            <w:showingPlcHdr/>
            <w15:appearance w15:val="hidden"/>
          </w:sdtPr>
          <w:sdtEndPr/>
          <w:sdtContent>
            <w:tc>
              <w:tcPr>
                <w:tcW w:w="2310" w:type="dxa"/>
                <w:vAlign w:val="center"/>
              </w:tcPr>
              <w:p w:rsidR="00E77B5E" w:rsidRPr="00AE68A8" w:rsidRDefault="00E77B5E" w:rsidP="00AE68A8">
                <w:pPr>
                  <w:pStyle w:val="Information"/>
                </w:pPr>
                <w:r w:rsidRPr="00AE68A8">
                  <w:t>[Your Website]</w:t>
                </w:r>
              </w:p>
            </w:tc>
          </w:sdtContent>
        </w:sdt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2448"/>
        </w:trPr>
        <w:tc>
          <w:tcPr>
            <w:tcW w:w="719" w:type="dxa"/>
          </w:tcPr>
          <w:p w:rsidR="00E77B5E" w:rsidRPr="00AE68A8" w:rsidRDefault="00E77B5E" w:rsidP="00AE68A8"/>
        </w:tc>
        <w:tc>
          <w:tcPr>
            <w:tcW w:w="2940" w:type="dxa"/>
            <w:gridSpan w:val="2"/>
          </w:tcPr>
          <w:p w:rsidR="00E77B5E" w:rsidRPr="00AE68A8" w:rsidRDefault="00E77B5E" w:rsidP="00AE68A8"/>
        </w:tc>
        <w:tc>
          <w:tcPr>
            <w:tcW w:w="423" w:type="dxa"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</w:tbl>
    <w:p w:rsidR="007F5B63" w:rsidRPr="00CE1E3D" w:rsidRDefault="007F5B63" w:rsidP="009B591F"/>
    <w:sectPr w:rsidR="007F5B63" w:rsidRPr="00CE1E3D" w:rsidSect="00E77B5E">
      <w:headerReference w:type="default" r:id="rId21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1EE7" w:rsidRDefault="00011EE7" w:rsidP="00590471">
      <w:r>
        <w:separator/>
      </w:r>
    </w:p>
  </w:endnote>
  <w:endnote w:type="continuationSeparator" w:id="0">
    <w:p w:rsidR="00011EE7" w:rsidRDefault="00011EE7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1EE7" w:rsidRDefault="00011EE7" w:rsidP="00590471">
      <w:r>
        <w:separator/>
      </w:r>
    </w:p>
  </w:footnote>
  <w:footnote w:type="continuationSeparator" w:id="0">
    <w:p w:rsidR="00011EE7" w:rsidRDefault="00011EE7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0471" w:rsidRDefault="00AE68A8" w:rsidP="00060042">
    <w:pPr>
      <w:pStyle w:val="BodyText"/>
    </w:pPr>
    <w:r>
      <w:rPr>
        <w:noProof/>
        <w:lang w:val="en-GB" w:eastAsia="en-GB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9916BD2" wp14:editId="0ECC2F31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1B48456" id="Group 2" o:spid="_x0000_s1026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">
              <v:group id="Group 14" o:spid="_x0000_s1027" style="position:absolute;left:-152;top:4286;width:40639;height:38195" coordorigin="-152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Group 12" o:spid="_x0000_s1031" style="position:absolute;left:27089;top:10001;width:59616;height:95497" coordorigin="-26762,-52836" coordsize="48790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6DC3"/>
    <w:rsid w:val="00011EE7"/>
    <w:rsid w:val="00055B72"/>
    <w:rsid w:val="00060042"/>
    <w:rsid w:val="0008685D"/>
    <w:rsid w:val="00112FD7"/>
    <w:rsid w:val="001253DD"/>
    <w:rsid w:val="001372AB"/>
    <w:rsid w:val="00150ABD"/>
    <w:rsid w:val="00182A8B"/>
    <w:rsid w:val="00222466"/>
    <w:rsid w:val="00236632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E158A"/>
    <w:rsid w:val="005471D7"/>
    <w:rsid w:val="00565C77"/>
    <w:rsid w:val="0056708E"/>
    <w:rsid w:val="005801E5"/>
    <w:rsid w:val="00590471"/>
    <w:rsid w:val="005D01FA"/>
    <w:rsid w:val="005D45DC"/>
    <w:rsid w:val="006716D8"/>
    <w:rsid w:val="006920F0"/>
    <w:rsid w:val="006C020C"/>
    <w:rsid w:val="006D79A8"/>
    <w:rsid w:val="007575B6"/>
    <w:rsid w:val="007F5B63"/>
    <w:rsid w:val="00803A0A"/>
    <w:rsid w:val="00846CB9"/>
    <w:rsid w:val="008A1E6E"/>
    <w:rsid w:val="008B108C"/>
    <w:rsid w:val="008C2CFC"/>
    <w:rsid w:val="00936DC3"/>
    <w:rsid w:val="009475DC"/>
    <w:rsid w:val="00967B93"/>
    <w:rsid w:val="009B591F"/>
    <w:rsid w:val="00A31B16"/>
    <w:rsid w:val="00AE68A8"/>
    <w:rsid w:val="00B6466C"/>
    <w:rsid w:val="00B76CDA"/>
    <w:rsid w:val="00C14078"/>
    <w:rsid w:val="00C83A18"/>
    <w:rsid w:val="00CC1E8B"/>
    <w:rsid w:val="00CD2321"/>
    <w:rsid w:val="00CE1E3D"/>
    <w:rsid w:val="00D053FA"/>
    <w:rsid w:val="00D26515"/>
    <w:rsid w:val="00E26AED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F843C8A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369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8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6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ahidurRahman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AFD4CDFEB1840F0A53A12D3E446CD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70AB75-F7C6-4777-98E1-EB8A6D7A2AA0}"/>
      </w:docPartPr>
      <w:docPartBody>
        <w:p w:rsidR="00000000" w:rsidRDefault="0095482B">
          <w:pPr>
            <w:pStyle w:val="8AFD4CDFEB1840F0A53A12D3E446CDDC"/>
          </w:pPr>
          <w:r w:rsidRPr="00AE68A8">
            <w:t>[First Name]</w:t>
          </w:r>
        </w:p>
      </w:docPartBody>
    </w:docPart>
    <w:docPart>
      <w:docPartPr>
        <w:name w:val="156FC10415984BE19EC56E59928633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32B0F3-4C0F-4539-B72D-D14F89867AB9}"/>
      </w:docPartPr>
      <w:docPartBody>
        <w:p w:rsidR="00000000" w:rsidRDefault="0095482B">
          <w:pPr>
            <w:pStyle w:val="156FC10415984BE19EC56E599286332B"/>
          </w:pPr>
          <w:r w:rsidRPr="00AE68A8">
            <w:t>[Surname]</w:t>
          </w:r>
        </w:p>
      </w:docPartBody>
    </w:docPart>
    <w:docPart>
      <w:docPartPr>
        <w:name w:val="212798EE5B6B4339AA8D68F0FA5509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DE9599-734C-4A54-A4A7-D0133A92DAAF}"/>
      </w:docPartPr>
      <w:docPartBody>
        <w:p w:rsidR="00000000" w:rsidRDefault="0095482B">
          <w:pPr>
            <w:pStyle w:val="212798EE5B6B4339AA8D68F0FA550908"/>
          </w:pPr>
          <w:r w:rsidRPr="00AE68A8">
            <w:t>Date</w:t>
          </w:r>
        </w:p>
      </w:docPartBody>
    </w:docPart>
    <w:docPart>
      <w:docPartPr>
        <w:name w:val="8D0374499DF14B488D194E68C51B73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810D6E-3206-42FE-A687-21AB67DAEC85}"/>
      </w:docPartPr>
      <w:docPartBody>
        <w:p w:rsidR="00000000" w:rsidRDefault="0095482B">
          <w:pPr>
            <w:pStyle w:val="8D0374499DF14B488D194E68C51B73B0"/>
          </w:pPr>
          <w:r w:rsidRPr="00AE68A8">
            <w:t>[Recipient Name]</w:t>
          </w:r>
        </w:p>
      </w:docPartBody>
    </w:docPart>
    <w:docPart>
      <w:docPartPr>
        <w:name w:val="F9267604D33349F09AFE6CDAB6742A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16242B-9A57-4C7B-81F4-A2228DE8A4D0}"/>
      </w:docPartPr>
      <w:docPartBody>
        <w:p w:rsidR="00000000" w:rsidRDefault="0095482B">
          <w:pPr>
            <w:pStyle w:val="F9267604D33349F09AFE6CDAB6742AE7"/>
          </w:pPr>
          <w:r w:rsidRPr="00AE68A8">
            <w:t>[Title]</w:t>
          </w:r>
        </w:p>
      </w:docPartBody>
    </w:docPart>
    <w:docPart>
      <w:docPartPr>
        <w:name w:val="2E97F6C3DE6B4C15B7E3B0CBE6ECB3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95CF36-A20F-4796-BE27-0C6A7B43270D}"/>
      </w:docPartPr>
      <w:docPartBody>
        <w:p w:rsidR="00000000" w:rsidRDefault="0095482B">
          <w:pPr>
            <w:pStyle w:val="2E97F6C3DE6B4C15B7E3B0CBE6ECB30E"/>
          </w:pPr>
          <w:r w:rsidRPr="00AE68A8">
            <w:t>[Company]</w:t>
          </w:r>
        </w:p>
      </w:docPartBody>
    </w:docPart>
    <w:docPart>
      <w:docPartPr>
        <w:name w:val="55945F946C8C4AB9BBDE4997E4057C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83399C-515B-4B42-99ED-39A89E6AD6CB}"/>
      </w:docPartPr>
      <w:docPartBody>
        <w:p w:rsidR="00000000" w:rsidRDefault="0095482B">
          <w:pPr>
            <w:pStyle w:val="55945F946C8C4AB9BBDE4997E4057CF0"/>
          </w:pPr>
          <w:r w:rsidRPr="00AE68A8">
            <w:t>[Recipient Street Address]</w:t>
          </w:r>
        </w:p>
      </w:docPartBody>
    </w:docPart>
    <w:docPart>
      <w:docPartPr>
        <w:name w:val="128885099D6944D38D0DBF0B37460A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7A75CD-66BA-40CF-BD73-57F36FBFCB6C}"/>
      </w:docPartPr>
      <w:docPartBody>
        <w:p w:rsidR="00000000" w:rsidRDefault="0095482B">
          <w:pPr>
            <w:pStyle w:val="128885099D6944D38D0DBF0B37460A52"/>
          </w:pPr>
          <w:r w:rsidRPr="00AE68A8">
            <w:t>[Recipient City, ST Zip]</w:t>
          </w:r>
        </w:p>
      </w:docPartBody>
    </w:docPart>
    <w:docPart>
      <w:docPartPr>
        <w:name w:val="2C645D7E92234467BA1D723960A060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B75E70-C33B-4168-814F-13C194998CF9}"/>
      </w:docPartPr>
      <w:docPartBody>
        <w:p w:rsidR="00000000" w:rsidRDefault="0095482B">
          <w:pPr>
            <w:pStyle w:val="2C645D7E92234467BA1D723960A060E0"/>
          </w:pPr>
          <w:r w:rsidRPr="00AE68A8">
            <w:t>[Recipient Name]</w:t>
          </w:r>
        </w:p>
      </w:docPartBody>
    </w:docPart>
    <w:docPart>
      <w:docPartPr>
        <w:name w:val="1FAEA8B19C074E68BBA86CC748683C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48096B-9D75-41F1-99DB-84F1B1BCAEE8}"/>
      </w:docPartPr>
      <w:docPartBody>
        <w:p w:rsidR="00000000" w:rsidRDefault="0095482B">
          <w:pPr>
            <w:pStyle w:val="1FAEA8B19C074E68BBA86CC748683CFF"/>
          </w:pPr>
          <w:r w:rsidRPr="00C83A18">
            <w:t>Sincerely,</w:t>
          </w:r>
        </w:p>
      </w:docPartBody>
    </w:docPart>
    <w:docPart>
      <w:docPartPr>
        <w:name w:val="2C6E3A4B6C714FAD9227DCA6B18DC0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08829E-EA2B-4B9D-865C-2106E8271BAE}"/>
      </w:docPartPr>
      <w:docPartBody>
        <w:p w:rsidR="00000000" w:rsidRDefault="0095482B">
          <w:pPr>
            <w:pStyle w:val="2C6E3A4B6C714FAD9227DCA6B18DC0E7"/>
          </w:pPr>
          <w:r w:rsidRPr="00AE68A8">
            <w:t>[Your Name]</w:t>
          </w:r>
        </w:p>
      </w:docPartBody>
    </w:docPart>
    <w:docPart>
      <w:docPartPr>
        <w:name w:val="341F22B3E764498EB207EA35A5DA70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461580-3D1C-4903-A74F-1D8DDB71B8D2}"/>
      </w:docPartPr>
      <w:docPartBody>
        <w:p w:rsidR="00000000" w:rsidRDefault="0095482B">
          <w:pPr>
            <w:pStyle w:val="341F22B3E764498EB207EA35A5DA70D3"/>
          </w:pPr>
          <w:r w:rsidRPr="00AE68A8">
            <w:t>[Your Address]</w:t>
          </w:r>
        </w:p>
      </w:docPartBody>
    </w:docPart>
    <w:docPart>
      <w:docPartPr>
        <w:name w:val="C7CFF9B5CE124A6EB451C9950AA2A6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192AE6-EA6C-44E3-95C0-B72E029C6165}"/>
      </w:docPartPr>
      <w:docPartBody>
        <w:p w:rsidR="00000000" w:rsidRDefault="0095482B">
          <w:pPr>
            <w:pStyle w:val="C7CFF9B5CE124A6EB451C9950AA2A6F0"/>
          </w:pPr>
          <w:r w:rsidRPr="00AE68A8">
            <w:t>[City, ST ZIP Code]</w:t>
          </w:r>
        </w:p>
      </w:docPartBody>
    </w:docPart>
    <w:docPart>
      <w:docPartPr>
        <w:name w:val="E8B61FEFBFFC45E389F574EBDE0859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62B40F-12CE-42B2-BBE4-8A3E85F7206C}"/>
      </w:docPartPr>
      <w:docPartBody>
        <w:p w:rsidR="00000000" w:rsidRDefault="0095482B">
          <w:pPr>
            <w:pStyle w:val="E8B61FEFBFFC45E389F574EBDE085927"/>
          </w:pPr>
          <w:r w:rsidRPr="00AE68A8">
            <w:t>[Your Phone]</w:t>
          </w:r>
        </w:p>
      </w:docPartBody>
    </w:docPart>
    <w:docPart>
      <w:docPartPr>
        <w:name w:val="25FC67B8115E4C56869E6529FD092D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315254-1BF7-4831-B0C2-3970F696900C}"/>
      </w:docPartPr>
      <w:docPartBody>
        <w:p w:rsidR="00000000" w:rsidRDefault="0095482B">
          <w:pPr>
            <w:pStyle w:val="25FC67B8115E4C56869E6529FD092D92"/>
          </w:pPr>
          <w:r w:rsidRPr="00AE68A8">
            <w:t>[Your Email]</w:t>
          </w:r>
        </w:p>
      </w:docPartBody>
    </w:docPart>
    <w:docPart>
      <w:docPartPr>
        <w:name w:val="66731830AF1B479795A6F3574D13AE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EA1D45-7F99-4F57-A94B-368581C57B63}"/>
      </w:docPartPr>
      <w:docPartBody>
        <w:p w:rsidR="00000000" w:rsidRDefault="0095482B">
          <w:pPr>
            <w:pStyle w:val="66731830AF1B479795A6F3574D13AEB6"/>
          </w:pPr>
          <w:r w:rsidRPr="00AE68A8">
            <w:t>[Your Website]</w:t>
          </w:r>
        </w:p>
      </w:docPartBody>
    </w:docPart>
    <w:docPart>
      <w:docPartPr>
        <w:name w:val="A5F6F0C6D175491C882D8F5CE55B89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A1652E-3098-4916-8A04-384B6495ACB0}"/>
      </w:docPartPr>
      <w:docPartBody>
        <w:p w:rsidR="00D12070" w:rsidRPr="00AE68A8" w:rsidRDefault="00D12070" w:rsidP="00AE68A8">
          <w:r w:rsidRPr="00AE68A8">
            <w:t>[If you’re ready to write, select a line or paragraph of tip text and start typing to replace it with your own. Don’t include space to the right of the characters in your selection.]</w:t>
          </w:r>
        </w:p>
        <w:p w:rsidR="00000000" w:rsidRDefault="00D12070" w:rsidP="00D12070">
          <w:pPr>
            <w:pStyle w:val="A5F6F0C6D175491C882D8F5CE55B8972"/>
          </w:pPr>
          <w:r w:rsidRPr="00AE68A8">
            <w:t>[It’s easy to match any of the text formatting you see here. On the Home tab of the ribbon, check out the Styles gallery for all styles used in this letter.]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2070"/>
    <w:rsid w:val="0095482B"/>
    <w:rsid w:val="00D12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AFD4CDFEB1840F0A53A12D3E446CDDC">
    <w:name w:val="8AFD4CDFEB1840F0A53A12D3E446CDDC"/>
  </w:style>
  <w:style w:type="paragraph" w:customStyle="1" w:styleId="156FC10415984BE19EC56E599286332B">
    <w:name w:val="156FC10415984BE19EC56E599286332B"/>
  </w:style>
  <w:style w:type="paragraph" w:customStyle="1" w:styleId="212798EE5B6B4339AA8D68F0FA550908">
    <w:name w:val="212798EE5B6B4339AA8D68F0FA550908"/>
  </w:style>
  <w:style w:type="paragraph" w:customStyle="1" w:styleId="8D0374499DF14B488D194E68C51B73B0">
    <w:name w:val="8D0374499DF14B488D194E68C51B73B0"/>
  </w:style>
  <w:style w:type="paragraph" w:customStyle="1" w:styleId="F9267604D33349F09AFE6CDAB6742AE7">
    <w:name w:val="F9267604D33349F09AFE6CDAB6742AE7"/>
  </w:style>
  <w:style w:type="paragraph" w:customStyle="1" w:styleId="2E97F6C3DE6B4C15B7E3B0CBE6ECB30E">
    <w:name w:val="2E97F6C3DE6B4C15B7E3B0CBE6ECB30E"/>
  </w:style>
  <w:style w:type="paragraph" w:customStyle="1" w:styleId="55945F946C8C4AB9BBDE4997E4057CF0">
    <w:name w:val="55945F946C8C4AB9BBDE4997E4057CF0"/>
  </w:style>
  <w:style w:type="paragraph" w:customStyle="1" w:styleId="128885099D6944D38D0DBF0B37460A52">
    <w:name w:val="128885099D6944D38D0DBF0B37460A52"/>
  </w:style>
  <w:style w:type="paragraph" w:customStyle="1" w:styleId="2C645D7E92234467BA1D723960A060E0">
    <w:name w:val="2C645D7E92234467BA1D723960A060E0"/>
  </w:style>
  <w:style w:type="paragraph" w:customStyle="1" w:styleId="006BD052FAF14A149DB377FA94399EC1">
    <w:name w:val="006BD052FAF14A149DB377FA94399EC1"/>
  </w:style>
  <w:style w:type="paragraph" w:customStyle="1" w:styleId="1FAEA8B19C074E68BBA86CC748683CFF">
    <w:name w:val="1FAEA8B19C074E68BBA86CC748683CFF"/>
  </w:style>
  <w:style w:type="paragraph" w:customStyle="1" w:styleId="2C6E3A4B6C714FAD9227DCA6B18DC0E7">
    <w:name w:val="2C6E3A4B6C714FAD9227DCA6B18DC0E7"/>
  </w:style>
  <w:style w:type="paragraph" w:customStyle="1" w:styleId="341F22B3E764498EB207EA35A5DA70D3">
    <w:name w:val="341F22B3E764498EB207EA35A5DA70D3"/>
  </w:style>
  <w:style w:type="paragraph" w:customStyle="1" w:styleId="C7CFF9B5CE124A6EB451C9950AA2A6F0">
    <w:name w:val="C7CFF9B5CE124A6EB451C9950AA2A6F0"/>
  </w:style>
  <w:style w:type="paragraph" w:customStyle="1" w:styleId="E8B61FEFBFFC45E389F574EBDE085927">
    <w:name w:val="E8B61FEFBFFC45E389F574EBDE085927"/>
  </w:style>
  <w:style w:type="paragraph" w:customStyle="1" w:styleId="25FC67B8115E4C56869E6529FD092D92">
    <w:name w:val="25FC67B8115E4C56869E6529FD092D92"/>
  </w:style>
  <w:style w:type="paragraph" w:customStyle="1" w:styleId="66731830AF1B479795A6F3574D13AEB6">
    <w:name w:val="66731830AF1B479795A6F3574D13AEB6"/>
  </w:style>
  <w:style w:type="paragraph" w:customStyle="1" w:styleId="A5F6F0C6D175491C882D8F5CE55B8972">
    <w:name w:val="A5F6F0C6D175491C882D8F5CE55B8972"/>
    <w:rsid w:val="00D12070"/>
  </w:style>
  <w:style w:type="paragraph" w:customStyle="1" w:styleId="24FCAE88B4EA4B038C65CD7128F7077F">
    <w:name w:val="24FCAE88B4EA4B038C65CD7128F7077F"/>
    <w:rsid w:val="00D1207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4CD567D-E68A-45D3-953F-0ED8D61D65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letter.dotx</Template>
  <TotalTime>0</TotalTime>
  <Pages>1</Pages>
  <Words>161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2020-10-27T22:01:00Z</dcterms:created>
  <dcterms:modified xsi:type="dcterms:W3CDTF">2020-10-27T22:29:00Z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